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0559EE" w14:textId="0F85B22A" w:rsidR="00AF716F" w:rsidRPr="00A32AD3" w:rsidRDefault="00060F16" w:rsidP="00805C38">
      <w:pPr>
        <w:pStyle w:val="Item"/>
      </w:pPr>
      <w:r>
        <w:rPr>
          <w:lang w:val="en-CA"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FA1EE" wp14:editId="0AE4D620">
                <wp:simplePos x="0" y="0"/>
                <wp:positionH relativeFrom="column">
                  <wp:posOffset>1698625</wp:posOffset>
                </wp:positionH>
                <wp:positionV relativeFrom="paragraph">
                  <wp:posOffset>830054</wp:posOffset>
                </wp:positionV>
                <wp:extent cx="6004560" cy="6513830"/>
                <wp:effectExtent l="0" t="0" r="0" b="1270"/>
                <wp:wrapNone/>
                <wp:docPr id="27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4560" cy="651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3A4C9" w14:textId="77777777" w:rsidR="00927078" w:rsidRPr="007413F3" w:rsidRDefault="00927078" w:rsidP="00C20B29">
                            <w:pPr>
                              <w:pStyle w:val="EventDate"/>
                              <w:rPr>
                                <w:rStyle w:val="ItemChar"/>
                                <w:rFonts w:asciiTheme="minorHAnsi" w:hAnsiTheme="minorHAnsi"/>
                                <w:color w:val="000000" w:themeColor="text1"/>
                                <w:sz w:val="34"/>
                                <w:szCs w:val="34"/>
                              </w:rPr>
                            </w:pPr>
                          </w:p>
                          <w:sdt>
                            <w:sdtPr>
                              <w:rPr>
                                <w:rFonts w:asciiTheme="majorHAnsi" w:hAnsiTheme="majorHAnsi"/>
                                <w:color w:val="000000" w:themeColor="text1"/>
                                <w:sz w:val="34"/>
                                <w:szCs w:val="34"/>
                              </w:rPr>
                              <w:id w:val="759558343"/>
                              <w:placeholder>
                                <w:docPart w:val="B637BB58A8F34B168E8EDA06610F91C2"/>
                              </w:placeholder>
                            </w:sdtPr>
                            <w:sdtEndPr/>
                            <w:sdtContent>
                              <w:p w14:paraId="12F582AC" w14:textId="6BA71F21" w:rsidR="009E5A27" w:rsidRPr="007413F3" w:rsidRDefault="009E5A27" w:rsidP="0042039D">
                                <w:pPr>
                                  <w:pStyle w:val="EventDate"/>
                                  <w:numPr>
                                    <w:ilvl w:val="0"/>
                                    <w:numId w:val="12"/>
                                  </w:numPr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</w:pP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The game is organized around</w:t>
                                </w:r>
                                <w:r w:rsidR="00FC3EE6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 </w:t>
                                </w:r>
                                <w:r w:rsidR="0014749E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ten </w:t>
                                </w: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digits </w:t>
                                </w:r>
                                <w:r w:rsidR="0014749E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(</w:t>
                                </w: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0-9</w:t>
                                </w:r>
                                <w:r w:rsidR="0014749E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)</w:t>
                                </w: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 and </w:t>
                                </w:r>
                                <w:r w:rsidR="0042039D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four</w:t>
                                </w: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 mathematical operations</w:t>
                                </w:r>
                                <w:r w:rsidR="0014749E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:</w:t>
                                </w: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 +, -, *, / (addition, subtraction, multiplication, division).</w:t>
                                </w:r>
                              </w:p>
                              <w:p w14:paraId="6FA2B72E" w14:textId="275A50F2" w:rsidR="009E5A27" w:rsidRPr="007413F3" w:rsidRDefault="009E5A27" w:rsidP="00C20B29">
                                <w:pPr>
                                  <w:pStyle w:val="EventDate"/>
                                  <w:numPr>
                                    <w:ilvl w:val="0"/>
                                    <w:numId w:val="12"/>
                                  </w:numPr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</w:pP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The first player</w:t>
                                </w:r>
                                <w:r w:rsidR="00533AED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 </w:t>
                                </w: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(Player </w:t>
                                </w:r>
                                <w:r w:rsidR="00F15D67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1</w:t>
                                </w: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) </w:t>
                                </w:r>
                                <w:r w:rsidR="00224278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will be even and the second player (Computer or Player 2) will be odd</w:t>
                                </w: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.</w:t>
                                </w:r>
                                <w:r w:rsidR="0021374B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 Player 1 has to try and end up with an even number at the end of the game, and Player 2 should try and end up with an odd number.</w:t>
                                </w:r>
                              </w:p>
                              <w:p w14:paraId="4EE02D75" w14:textId="421F8ACA" w:rsidR="00A83B74" w:rsidRPr="007413F3" w:rsidRDefault="00B04D62" w:rsidP="00B65C30">
                                <w:pPr>
                                  <w:pStyle w:val="EventDate"/>
                                  <w:numPr>
                                    <w:ilvl w:val="0"/>
                                    <w:numId w:val="12"/>
                                  </w:numPr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</w:pP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From the start, </w:t>
                                </w:r>
                                <w:r w:rsidR="00A83B74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Player A plays a number, then Player B plays a number and a function. Neither player can multiply or divide by 0.</w:t>
                                </w:r>
                              </w:p>
                              <w:p w14:paraId="4F9BCB4A" w14:textId="3D827A9F" w:rsidR="00291A8C" w:rsidRPr="007413F3" w:rsidRDefault="009E5A27" w:rsidP="004F715B">
                                <w:pPr>
                                  <w:pStyle w:val="EventDate"/>
                                  <w:numPr>
                                    <w:ilvl w:val="0"/>
                                    <w:numId w:val="12"/>
                                  </w:numPr>
                                  <w:rPr>
                                    <w:rStyle w:val="ItemChar"/>
                                    <w:rFonts w:asciiTheme="minorHAnsi" w:hAnsiTheme="minorHAnsi"/>
                                    <w:color w:val="000000" w:themeColor="text1"/>
                                    <w:sz w:val="34"/>
                                    <w:szCs w:val="34"/>
                                  </w:rPr>
                                </w:pP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You can only use a number once. Each player plays a number and an operation in turn.</w:t>
                                </w:r>
                                <w:r w:rsidR="00746220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 The game finishes when all </w:t>
                                </w:r>
                                <w:r w:rsidR="006A1341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the </w:t>
                                </w:r>
                                <w:r w:rsidR="00746220"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>numbers are used.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34"/>
                                <w:szCs w:val="34"/>
                              </w:rPr>
                              <w:id w:val="-1863889573"/>
                              <w:placeholder>
                                <w:docPart w:val="1CA20D2F4D404246ACE2644A8A5EB400"/>
                              </w:placeholder>
                            </w:sdtPr>
                            <w:sdtEndPr/>
                            <w:sdtContent>
                              <w:p w14:paraId="26D2C4EE" w14:textId="77777777" w:rsidR="00927078" w:rsidRPr="007413F3" w:rsidRDefault="009E5A27" w:rsidP="00C20B29">
                                <w:pPr>
                                  <w:pStyle w:val="EventDate"/>
                                  <w:numPr>
                                    <w:ilvl w:val="0"/>
                                    <w:numId w:val="12"/>
                                  </w:numPr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</w:pPr>
                                <w:r w:rsidRPr="007413F3">
                                  <w:rPr>
                                    <w:color w:val="000000" w:themeColor="text1"/>
                                    <w:sz w:val="34"/>
                                    <w:szCs w:val="34"/>
                                  </w:rPr>
                                  <w:t xml:space="preserve">Good Luck with Even and Odd!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EFA1EE" id="_x0000_t202" coordsize="21600,21600" o:spt="202" path="m,l,21600r21600,l21600,xe">
                <v:stroke joinstyle="miter"/>
                <v:path gradientshapeok="t" o:connecttype="rect"/>
              </v:shapetype>
              <v:shape id="Text Box 116" o:spid="_x0000_s1026" type="#_x0000_t202" style="position:absolute;margin-left:133.75pt;margin-top:65.35pt;width:472.8pt;height:51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" filled="f" stroked="f">
                <v:textbox>
                  <w:txbxContent>
                    <w:p w14:paraId="1AA3A4C9" w14:textId="77777777" w:rsidR="00927078" w:rsidRPr="007413F3" w:rsidRDefault="00927078" w:rsidP="00C20B29">
                      <w:pPr>
                        <w:pStyle w:val="EventDate"/>
                        <w:rPr>
                          <w:rStyle w:val="ItemChar"/>
                          <w:rFonts w:asciiTheme="minorHAnsi" w:hAnsiTheme="minorHAnsi"/>
                          <w:color w:val="000000" w:themeColor="text1"/>
                          <w:sz w:val="34"/>
                          <w:szCs w:val="34"/>
                        </w:rPr>
                      </w:pPr>
                    </w:p>
                    <w:sdt>
                      <w:sdtPr>
                        <w:rPr>
                          <w:rFonts w:asciiTheme="majorHAnsi" w:hAnsiTheme="majorHAnsi"/>
                          <w:color w:val="000000" w:themeColor="text1"/>
                          <w:sz w:val="34"/>
                          <w:szCs w:val="34"/>
                        </w:rPr>
                        <w:id w:val="759558343"/>
                        <w:placeholder>
                          <w:docPart w:val="B637BB58A8F34B168E8EDA06610F91C2"/>
                        </w:placeholder>
                      </w:sdtPr>
                      <w:sdtEndPr/>
                      <w:sdtContent>
                        <w:p w14:paraId="12F582AC" w14:textId="6BA71F21" w:rsidR="009E5A27" w:rsidRPr="007413F3" w:rsidRDefault="009E5A27" w:rsidP="0042039D">
                          <w:pPr>
                            <w:pStyle w:val="EventDate"/>
                            <w:numPr>
                              <w:ilvl w:val="0"/>
                              <w:numId w:val="12"/>
                            </w:numPr>
                            <w:rPr>
                              <w:color w:val="000000" w:themeColor="text1"/>
                              <w:sz w:val="34"/>
                              <w:szCs w:val="34"/>
                            </w:rPr>
                          </w:pP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The game is organized around</w:t>
                          </w:r>
                          <w:r w:rsidR="00FC3EE6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 </w:t>
                          </w:r>
                          <w:r w:rsidR="0014749E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ten </w:t>
                          </w: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digits </w:t>
                          </w:r>
                          <w:r w:rsidR="0014749E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(</w:t>
                          </w: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0-9</w:t>
                          </w:r>
                          <w:r w:rsidR="0014749E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)</w:t>
                          </w: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 and </w:t>
                          </w:r>
                          <w:r w:rsidR="0042039D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four</w:t>
                          </w: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 mathematical operations</w:t>
                          </w:r>
                          <w:r w:rsidR="0014749E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:</w:t>
                          </w: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 +, -, *, / (addition, subtraction, multiplication, division).</w:t>
                          </w:r>
                        </w:p>
                        <w:p w14:paraId="6FA2B72E" w14:textId="275A50F2" w:rsidR="009E5A27" w:rsidRPr="007413F3" w:rsidRDefault="009E5A27" w:rsidP="00C20B29">
                          <w:pPr>
                            <w:pStyle w:val="EventDate"/>
                            <w:numPr>
                              <w:ilvl w:val="0"/>
                              <w:numId w:val="12"/>
                            </w:numPr>
                            <w:rPr>
                              <w:color w:val="000000" w:themeColor="text1"/>
                              <w:sz w:val="34"/>
                              <w:szCs w:val="34"/>
                            </w:rPr>
                          </w:pP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The first player</w:t>
                          </w:r>
                          <w:r w:rsidR="00533AED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 </w:t>
                          </w: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(Player </w:t>
                          </w:r>
                          <w:r w:rsidR="00F15D67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1</w:t>
                          </w: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) </w:t>
                          </w:r>
                          <w:r w:rsidR="00224278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will be even and the second player (Computer or Player 2) will be odd</w:t>
                          </w: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.</w:t>
                          </w:r>
                          <w:r w:rsidR="0021374B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 Player 1 has to try and end up with an even number at the end of the game, and Player 2 should try and end up with an odd number.</w:t>
                          </w:r>
                        </w:p>
                        <w:p w14:paraId="4EE02D75" w14:textId="421F8ACA" w:rsidR="00A83B74" w:rsidRPr="007413F3" w:rsidRDefault="00B04D62" w:rsidP="00B65C30">
                          <w:pPr>
                            <w:pStyle w:val="EventDate"/>
                            <w:numPr>
                              <w:ilvl w:val="0"/>
                              <w:numId w:val="12"/>
                            </w:numPr>
                            <w:rPr>
                              <w:color w:val="000000" w:themeColor="text1"/>
                              <w:sz w:val="34"/>
                              <w:szCs w:val="34"/>
                            </w:rPr>
                          </w:pP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From the start, </w:t>
                          </w:r>
                          <w:r w:rsidR="00A83B74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Player A plays a number, then Player B plays a number and a function. Neither player can multiply or divide by 0.</w:t>
                          </w:r>
                        </w:p>
                        <w:p w14:paraId="4F9BCB4A" w14:textId="3D827A9F" w:rsidR="00291A8C" w:rsidRPr="007413F3" w:rsidRDefault="009E5A27" w:rsidP="004F715B">
                          <w:pPr>
                            <w:pStyle w:val="EventDate"/>
                            <w:numPr>
                              <w:ilvl w:val="0"/>
                              <w:numId w:val="12"/>
                            </w:numPr>
                            <w:rPr>
                              <w:rStyle w:val="ItemChar"/>
                              <w:rFonts w:asciiTheme="minorHAnsi" w:hAnsiTheme="minorHAnsi"/>
                              <w:color w:val="000000" w:themeColor="text1"/>
                              <w:sz w:val="34"/>
                              <w:szCs w:val="34"/>
                            </w:rPr>
                          </w:pP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You can only use a number once. Each player plays a number and an operation in turn.</w:t>
                          </w:r>
                          <w:r w:rsidR="00746220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 The game finishes when all </w:t>
                          </w:r>
                          <w:r w:rsidR="006A1341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the </w:t>
                          </w:r>
                          <w:r w:rsidR="00746220"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>numbers are used.</w:t>
                          </w:r>
                        </w:p>
                      </w:sdtContent>
                    </w:sdt>
                    <w:sdt>
                      <w:sdtPr>
                        <w:rPr>
                          <w:color w:val="000000" w:themeColor="text1"/>
                          <w:sz w:val="34"/>
                          <w:szCs w:val="34"/>
                        </w:rPr>
                        <w:id w:val="-1863889573"/>
                        <w:placeholder>
                          <w:docPart w:val="1CA20D2F4D404246ACE2644A8A5EB400"/>
                        </w:placeholder>
                      </w:sdtPr>
                      <w:sdtEndPr/>
                      <w:sdtContent>
                        <w:p w14:paraId="26D2C4EE" w14:textId="77777777" w:rsidR="00927078" w:rsidRPr="007413F3" w:rsidRDefault="009E5A27" w:rsidP="00C20B29">
                          <w:pPr>
                            <w:pStyle w:val="EventDate"/>
                            <w:numPr>
                              <w:ilvl w:val="0"/>
                              <w:numId w:val="12"/>
                            </w:numPr>
                            <w:rPr>
                              <w:color w:val="000000" w:themeColor="text1"/>
                              <w:sz w:val="34"/>
                              <w:szCs w:val="34"/>
                            </w:rPr>
                          </w:pPr>
                          <w:r w:rsidRPr="007413F3">
                            <w:rPr>
                              <w:color w:val="000000" w:themeColor="text1"/>
                              <w:sz w:val="34"/>
                              <w:szCs w:val="34"/>
                            </w:rPr>
                            <w:t xml:space="preserve">Good Luck with Even and Odd!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41606A">
        <w:rPr>
          <w:lang w:val="en-CA" w:eastAsia="en-C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657E3B7" wp14:editId="2DA141C8">
                <wp:simplePos x="0" y="0"/>
                <wp:positionH relativeFrom="column">
                  <wp:posOffset>1576552</wp:posOffset>
                </wp:positionH>
                <wp:positionV relativeFrom="paragraph">
                  <wp:posOffset>31531</wp:posOffset>
                </wp:positionV>
                <wp:extent cx="6006311" cy="955344"/>
                <wp:effectExtent l="0" t="0" r="0" b="0"/>
                <wp:wrapNone/>
                <wp:docPr id="273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6311" cy="955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A98E7" w14:textId="440D5030" w:rsidR="00927078" w:rsidRPr="00381370" w:rsidRDefault="009E5A27" w:rsidP="0069541F">
                            <w:pPr>
                              <w:pStyle w:val="Heading1"/>
                              <w:jc w:val="center"/>
                              <w:rPr>
                                <w:b/>
                                <w:bCs/>
                                <w:color w:val="EE4B3E"/>
                                <w:sz w:val="120"/>
                                <w:szCs w:val="120"/>
                                <w14:glow w14:rad="139700">
                                  <w14:srgbClr w14:val="EE4B3E">
                                    <w14:alpha w14:val="60000"/>
                                  </w14:srgbClr>
                                </w14:glow>
                                <w14:shadow w14:blurRad="50800" w14:dist="38100" w14:dir="2700000" w14:sx="100000" w14:sy="100000" w14:kx="0" w14:ky="0" w14:algn="tl">
                                  <w14:srgbClr w14:val="EE4B3E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EE4B3E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2894">
                              <w:rPr>
                                <w:rStyle w:val="Heading1Char"/>
                                <w:b/>
                                <w:bCs/>
                                <w:color w:val="EE4B3E"/>
                                <w:sz w:val="120"/>
                                <w:szCs w:val="120"/>
                                <w14:glow w14:rad="139700">
                                  <w14:srgbClr w14:val="EE4B3E">
                                    <w14:alpha w14:val="60000"/>
                                  </w14:srgbClr>
                                </w14:glow>
                                <w14:shadow w14:blurRad="50800" w14:dist="38100" w14:dir="2700000" w14:sx="100000" w14:sy="100000" w14:kx="0" w14:ky="0" w14:algn="tl">
                                  <w14:srgbClr w14:val="EE4B3E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Instructio</w:t>
                            </w:r>
                            <w:r w:rsidR="00D0395A" w:rsidRPr="00132894">
                              <w:rPr>
                                <w:rStyle w:val="Heading1Char"/>
                                <w:b/>
                                <w:bCs/>
                                <w:color w:val="EE4B3E"/>
                                <w:sz w:val="120"/>
                                <w:szCs w:val="120"/>
                                <w14:glow w14:rad="139700">
                                  <w14:srgbClr w14:val="EE4B3E">
                                    <w14:alpha w14:val="60000"/>
                                  </w14:srgbClr>
                                </w14:glow>
                                <w14:shadow w14:blurRad="50800" w14:dist="38100" w14:dir="2700000" w14:sx="100000" w14:sy="100000" w14:kx="0" w14:ky="0" w14:algn="tl">
                                  <w14:srgbClr w14:val="EE4B3E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7E3B7" id="Text Box 94" o:spid="_x0000_s1027" type="#_x0000_t202" style="position:absolute;margin-left:124.15pt;margin-top:2.5pt;width:472.95pt;height:75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" filled="f" stroked="f">
                <v:textbox>
                  <w:txbxContent>
                    <w:p w14:paraId="4BFA98E7" w14:textId="440D5030" w:rsidR="00927078" w:rsidRPr="00381370" w:rsidRDefault="009E5A27" w:rsidP="0069541F">
                      <w:pPr>
                        <w:pStyle w:val="Heading1"/>
                        <w:jc w:val="center"/>
                        <w:rPr>
                          <w:b/>
                          <w:bCs/>
                          <w:color w:val="EE4B3E"/>
                          <w:sz w:val="120"/>
                          <w:szCs w:val="120"/>
                          <w14:glow w14:rad="139700">
                            <w14:srgbClr w14:val="EE4B3E">
                              <w14:alpha w14:val="60000"/>
                            </w14:srgbClr>
                          </w14:glow>
                          <w14:shadow w14:blurRad="50800" w14:dist="38100" w14:dir="2700000" w14:sx="100000" w14:sy="100000" w14:kx="0" w14:ky="0" w14:algn="tl">
                            <w14:srgbClr w14:val="EE4B3E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EE4B3E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32894">
                        <w:rPr>
                          <w:rStyle w:val="Heading1Char"/>
                          <w:b/>
                          <w:bCs/>
                          <w:color w:val="EE4B3E"/>
                          <w:sz w:val="120"/>
                          <w:szCs w:val="120"/>
                          <w14:glow w14:rad="139700">
                            <w14:srgbClr w14:val="EE4B3E">
                              <w14:alpha w14:val="60000"/>
                            </w14:srgbClr>
                          </w14:glow>
                          <w14:shadow w14:blurRad="50800" w14:dist="38100" w14:dir="2700000" w14:sx="100000" w14:sy="100000" w14:kx="0" w14:ky="0" w14:algn="tl">
                            <w14:srgbClr w14:val="EE4B3E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Instructio</w:t>
                      </w:r>
                      <w:r w:rsidR="00D0395A" w:rsidRPr="00132894">
                        <w:rPr>
                          <w:rStyle w:val="Heading1Char"/>
                          <w:b/>
                          <w:bCs/>
                          <w:color w:val="EE4B3E"/>
                          <w:sz w:val="120"/>
                          <w:szCs w:val="120"/>
                          <w14:glow w14:rad="139700">
                            <w14:srgbClr w14:val="EE4B3E">
                              <w14:alpha w14:val="60000"/>
                            </w14:srgbClr>
                          </w14:glow>
                          <w14:shadow w14:blurRad="50800" w14:dist="38100" w14:dir="2700000" w14:sx="100000" w14:sy="100000" w14:kx="0" w14:ky="0" w14:algn="tl">
                            <w14:srgbClr w14:val="EE4B3E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ns</w:t>
                      </w:r>
                    </w:p>
                  </w:txbxContent>
                </v:textbox>
              </v:shape>
            </w:pict>
          </mc:Fallback>
        </mc:AlternateContent>
      </w:r>
      <w:r w:rsidR="0041606A">
        <w:rPr>
          <w:lang w:val="en-CA" w:eastAsia="en-C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DEA8221" wp14:editId="1710B70C">
                <wp:simplePos x="0" y="0"/>
                <wp:positionH relativeFrom="column">
                  <wp:posOffset>1576316</wp:posOffset>
                </wp:positionH>
                <wp:positionV relativeFrom="paragraph">
                  <wp:posOffset>1125939</wp:posOffset>
                </wp:positionV>
                <wp:extent cx="6127750" cy="4626591"/>
                <wp:effectExtent l="0" t="0" r="25400" b="41275"/>
                <wp:wrapNone/>
                <wp:docPr id="274" name="Auto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7750" cy="4626591"/>
                        </a:xfrm>
                        <a:prstGeom prst="flowChartAlternateProcess">
                          <a:avLst/>
                        </a:prstGeom>
                        <a:solidFill>
                          <a:srgbClr val="EE4B3E"/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3">
                              <a:lumMod val="60000"/>
                              <a:lumOff val="4000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2B7C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510" o:spid="_x0000_s1026" type="#_x0000_t176" style="position:absolute;margin-left:124.1pt;margin-top:88.65pt;width:482.5pt;height:364.3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" fillcolor="#ee4b3e" stroked="f">
                <v:shadow on="t" color="#4da4d8 [1942]" opacity=".5" offset="1pt"/>
              </v:shape>
            </w:pict>
          </mc:Fallback>
        </mc:AlternateContent>
      </w:r>
      <w:r w:rsidR="0041606A">
        <w:rPr>
          <w:lang w:val="en-CA" w:eastAsia="en-C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E81901F" wp14:editId="4B82F83C">
                <wp:simplePos x="0" y="0"/>
                <wp:positionH relativeFrom="page">
                  <wp:posOffset>-204716</wp:posOffset>
                </wp:positionH>
                <wp:positionV relativeFrom="page">
                  <wp:posOffset>-218364</wp:posOffset>
                </wp:positionV>
                <wp:extent cx="11818477" cy="10134600"/>
                <wp:effectExtent l="57150" t="0" r="50165" b="114300"/>
                <wp:wrapNone/>
                <wp:docPr id="46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8477" cy="1013460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40000"/>
                              <a:lumOff val="6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CA938" id="Rectangle 132" o:spid="_x0000_s1026" style="position:absolute;margin-left:-16.1pt;margin-top:-17.2pt;width:930.6pt;height:798pt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" stroked="f">
                <v:fill r:id="rId10" o:title="" recolor="t" rotate="t" type="frame"/>
                <v:shadow on="t" color="#fbcb9a [1300]" offset="0,4pt"/>
                <w10:wrap anchorx="page" anchory="page"/>
              </v:rect>
            </w:pict>
          </mc:Fallback>
        </mc:AlternateContent>
      </w:r>
    </w:p>
    <w:sectPr w:rsidR="00AF716F" w:rsidRPr="00A32AD3" w:rsidSect="0041606A">
      <w:pgSz w:w="15840" w:h="12240" w:orient="landscape" w:code="1"/>
      <w:pgMar w:top="720" w:right="720" w:bottom="720" w:left="720" w:header="0" w:footer="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5D897" w14:textId="77777777" w:rsidR="00264F4C" w:rsidRDefault="00264F4C" w:rsidP="003F6385">
      <w:r>
        <w:separator/>
      </w:r>
    </w:p>
  </w:endnote>
  <w:endnote w:type="continuationSeparator" w:id="0">
    <w:p w14:paraId="4BDD600F" w14:textId="77777777" w:rsidR="00264F4C" w:rsidRDefault="00264F4C" w:rsidP="003F6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474693" w14:textId="77777777" w:rsidR="00264F4C" w:rsidRDefault="00264F4C" w:rsidP="003F6385">
      <w:r>
        <w:separator/>
      </w:r>
    </w:p>
  </w:footnote>
  <w:footnote w:type="continuationSeparator" w:id="0">
    <w:p w14:paraId="0266DCDB" w14:textId="77777777" w:rsidR="00264F4C" w:rsidRDefault="00264F4C" w:rsidP="003F6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6C05D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FD41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30CF51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125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BFAB0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A2345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8D6AB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81A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FC09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EE60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15B38B5"/>
    <w:multiLevelType w:val="hybridMultilevel"/>
    <w:tmpl w:val="730865EC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D93E87"/>
    <w:multiLevelType w:val="hybridMultilevel"/>
    <w:tmpl w:val="0B1C74E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removePersonalInformation/>
  <w:removeDateAndTime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c,#eaeaea,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A27"/>
    <w:rsid w:val="000003A9"/>
    <w:rsid w:val="00060F16"/>
    <w:rsid w:val="00067E4D"/>
    <w:rsid w:val="0007096A"/>
    <w:rsid w:val="00080FD2"/>
    <w:rsid w:val="0008197B"/>
    <w:rsid w:val="000A0ECC"/>
    <w:rsid w:val="000B11BF"/>
    <w:rsid w:val="000B2396"/>
    <w:rsid w:val="000C02A8"/>
    <w:rsid w:val="00132894"/>
    <w:rsid w:val="00132DC7"/>
    <w:rsid w:val="00133165"/>
    <w:rsid w:val="0014749E"/>
    <w:rsid w:val="00151021"/>
    <w:rsid w:val="0016272A"/>
    <w:rsid w:val="00172110"/>
    <w:rsid w:val="00182025"/>
    <w:rsid w:val="00197CF8"/>
    <w:rsid w:val="001A0D40"/>
    <w:rsid w:val="001A1380"/>
    <w:rsid w:val="001C228F"/>
    <w:rsid w:val="001E0F8B"/>
    <w:rsid w:val="001F0649"/>
    <w:rsid w:val="00204BB2"/>
    <w:rsid w:val="0021374B"/>
    <w:rsid w:val="00224278"/>
    <w:rsid w:val="00230FA0"/>
    <w:rsid w:val="00242010"/>
    <w:rsid w:val="002627D1"/>
    <w:rsid w:val="00264B87"/>
    <w:rsid w:val="00264F4C"/>
    <w:rsid w:val="00271455"/>
    <w:rsid w:val="00274280"/>
    <w:rsid w:val="00291A8C"/>
    <w:rsid w:val="002D3243"/>
    <w:rsid w:val="002D6CE1"/>
    <w:rsid w:val="00307186"/>
    <w:rsid w:val="00310A3D"/>
    <w:rsid w:val="003259FB"/>
    <w:rsid w:val="00332750"/>
    <w:rsid w:val="00370497"/>
    <w:rsid w:val="00381370"/>
    <w:rsid w:val="003B122F"/>
    <w:rsid w:val="003B3C67"/>
    <w:rsid w:val="003B41EE"/>
    <w:rsid w:val="003C6B3E"/>
    <w:rsid w:val="003D6E66"/>
    <w:rsid w:val="003E00DC"/>
    <w:rsid w:val="003F6385"/>
    <w:rsid w:val="0041606A"/>
    <w:rsid w:val="0042039D"/>
    <w:rsid w:val="00423420"/>
    <w:rsid w:val="00426128"/>
    <w:rsid w:val="004315DD"/>
    <w:rsid w:val="0043493B"/>
    <w:rsid w:val="00452FD5"/>
    <w:rsid w:val="00462448"/>
    <w:rsid w:val="004849E9"/>
    <w:rsid w:val="004A2BC2"/>
    <w:rsid w:val="004B7FF8"/>
    <w:rsid w:val="004E0216"/>
    <w:rsid w:val="004E4F6B"/>
    <w:rsid w:val="004E5DB0"/>
    <w:rsid w:val="004F715B"/>
    <w:rsid w:val="00514940"/>
    <w:rsid w:val="00515CCC"/>
    <w:rsid w:val="005247A4"/>
    <w:rsid w:val="00533AED"/>
    <w:rsid w:val="0054627B"/>
    <w:rsid w:val="00551FA6"/>
    <w:rsid w:val="00567207"/>
    <w:rsid w:val="0057402B"/>
    <w:rsid w:val="005B05AC"/>
    <w:rsid w:val="005B3AF5"/>
    <w:rsid w:val="006000FC"/>
    <w:rsid w:val="006113D7"/>
    <w:rsid w:val="006466EB"/>
    <w:rsid w:val="00660170"/>
    <w:rsid w:val="0067089A"/>
    <w:rsid w:val="006805BE"/>
    <w:rsid w:val="0069541F"/>
    <w:rsid w:val="006A1341"/>
    <w:rsid w:val="006B0E49"/>
    <w:rsid w:val="006D24A9"/>
    <w:rsid w:val="006E3D70"/>
    <w:rsid w:val="00722466"/>
    <w:rsid w:val="007413F3"/>
    <w:rsid w:val="00746220"/>
    <w:rsid w:val="007647A0"/>
    <w:rsid w:val="00784C2F"/>
    <w:rsid w:val="007946E3"/>
    <w:rsid w:val="007A1139"/>
    <w:rsid w:val="007A544F"/>
    <w:rsid w:val="007A68A0"/>
    <w:rsid w:val="007C4AD0"/>
    <w:rsid w:val="007C4BFF"/>
    <w:rsid w:val="007D74CF"/>
    <w:rsid w:val="007F545A"/>
    <w:rsid w:val="008011E2"/>
    <w:rsid w:val="00804E90"/>
    <w:rsid w:val="00805C38"/>
    <w:rsid w:val="00816DDA"/>
    <w:rsid w:val="0082231A"/>
    <w:rsid w:val="00867D03"/>
    <w:rsid w:val="00890402"/>
    <w:rsid w:val="00897DD4"/>
    <w:rsid w:val="008D0BC1"/>
    <w:rsid w:val="008E5418"/>
    <w:rsid w:val="008E7936"/>
    <w:rsid w:val="008F4058"/>
    <w:rsid w:val="008F4C45"/>
    <w:rsid w:val="00927078"/>
    <w:rsid w:val="0094591F"/>
    <w:rsid w:val="0097513B"/>
    <w:rsid w:val="009D1200"/>
    <w:rsid w:val="009E5A27"/>
    <w:rsid w:val="00A032E5"/>
    <w:rsid w:val="00A14C44"/>
    <w:rsid w:val="00A14E63"/>
    <w:rsid w:val="00A31999"/>
    <w:rsid w:val="00A32AD3"/>
    <w:rsid w:val="00A40C93"/>
    <w:rsid w:val="00A4521F"/>
    <w:rsid w:val="00A507E3"/>
    <w:rsid w:val="00A5276D"/>
    <w:rsid w:val="00A637C5"/>
    <w:rsid w:val="00A725C6"/>
    <w:rsid w:val="00A83B74"/>
    <w:rsid w:val="00A8403C"/>
    <w:rsid w:val="00AD0CE1"/>
    <w:rsid w:val="00AE2EE7"/>
    <w:rsid w:val="00AF5B8A"/>
    <w:rsid w:val="00AF716F"/>
    <w:rsid w:val="00B04D62"/>
    <w:rsid w:val="00B124A9"/>
    <w:rsid w:val="00B65C30"/>
    <w:rsid w:val="00B81CA4"/>
    <w:rsid w:val="00B91635"/>
    <w:rsid w:val="00BD736A"/>
    <w:rsid w:val="00BE2783"/>
    <w:rsid w:val="00BE6A4A"/>
    <w:rsid w:val="00BE6D4F"/>
    <w:rsid w:val="00BF4928"/>
    <w:rsid w:val="00BF54C2"/>
    <w:rsid w:val="00C1272D"/>
    <w:rsid w:val="00C154E3"/>
    <w:rsid w:val="00C20B29"/>
    <w:rsid w:val="00C33555"/>
    <w:rsid w:val="00C374F3"/>
    <w:rsid w:val="00C60DE0"/>
    <w:rsid w:val="00C8194D"/>
    <w:rsid w:val="00C9360B"/>
    <w:rsid w:val="00CB417B"/>
    <w:rsid w:val="00CC68C2"/>
    <w:rsid w:val="00CE406F"/>
    <w:rsid w:val="00CF5FBC"/>
    <w:rsid w:val="00D0395A"/>
    <w:rsid w:val="00D3582B"/>
    <w:rsid w:val="00D4287B"/>
    <w:rsid w:val="00D4724F"/>
    <w:rsid w:val="00D52F50"/>
    <w:rsid w:val="00D66AD6"/>
    <w:rsid w:val="00D7446B"/>
    <w:rsid w:val="00D86A0F"/>
    <w:rsid w:val="00DA2ECE"/>
    <w:rsid w:val="00DB00F9"/>
    <w:rsid w:val="00DB3813"/>
    <w:rsid w:val="00DD47B0"/>
    <w:rsid w:val="00DD7C53"/>
    <w:rsid w:val="00DF6297"/>
    <w:rsid w:val="00E049CF"/>
    <w:rsid w:val="00E0705E"/>
    <w:rsid w:val="00E172B5"/>
    <w:rsid w:val="00E62749"/>
    <w:rsid w:val="00E90A03"/>
    <w:rsid w:val="00EA0305"/>
    <w:rsid w:val="00EA667D"/>
    <w:rsid w:val="00EB12A9"/>
    <w:rsid w:val="00EB24DA"/>
    <w:rsid w:val="00EB47B1"/>
    <w:rsid w:val="00EE646A"/>
    <w:rsid w:val="00EF392B"/>
    <w:rsid w:val="00F15D67"/>
    <w:rsid w:val="00F30C98"/>
    <w:rsid w:val="00F37596"/>
    <w:rsid w:val="00F7380F"/>
    <w:rsid w:val="00F81075"/>
    <w:rsid w:val="00FC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c,#eaeaea,white"/>
    </o:shapedefaults>
    <o:shapelayout v:ext="edit">
      <o:idmap v:ext="edit" data="1"/>
    </o:shapelayout>
  </w:shapeDefaults>
  <w:decimalSymbol w:val="."/>
  <w:listSeparator w:val=","/>
  <w14:docId w14:val="167749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C02A8"/>
    <w:pPr>
      <w:spacing w:line="240" w:lineRule="auto"/>
    </w:pPr>
    <w:rPr>
      <w:color w:val="1A1A1A" w:themeColor="background1" w:themeShade="1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C44"/>
    <w:pPr>
      <w:outlineLvl w:val="0"/>
    </w:pPr>
    <w:rPr>
      <w:rFonts w:asciiTheme="majorHAnsi" w:hAnsiTheme="majorHAnsi"/>
      <w:color w:val="D86B77" w:themeColor="accent2" w:themeTint="99"/>
      <w:sz w:val="96"/>
    </w:rPr>
  </w:style>
  <w:style w:type="paragraph" w:styleId="Heading2">
    <w:name w:val="heading 2"/>
    <w:basedOn w:val="Item"/>
    <w:next w:val="Normal"/>
    <w:link w:val="Heading2Char"/>
    <w:uiPriority w:val="9"/>
    <w:unhideWhenUsed/>
    <w:rsid w:val="002D6CE1"/>
    <w:pPr>
      <w:outlineLvl w:val="1"/>
    </w:pPr>
    <w:rPr>
      <w:color w:val="4DA4D8" w:themeColor="accent3" w:themeTint="9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3327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7F09" w:themeColor="accent1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75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7F09" w:themeColor="accent1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75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73F04" w:themeColor="accent1" w:themeShade="7F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75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75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75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7F0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75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C44"/>
    <w:rPr>
      <w:rFonts w:asciiTheme="majorHAnsi" w:hAnsiTheme="majorHAnsi"/>
      <w:color w:val="D86B77" w:themeColor="accent2" w:themeTint="99"/>
      <w:sz w:val="9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D6CE1"/>
    <w:rPr>
      <w:rFonts w:asciiTheme="majorHAnsi" w:hAnsiTheme="majorHAnsi"/>
      <w:noProof/>
      <w:color w:val="4DA4D8" w:themeColor="accent3" w:themeTint="99"/>
      <w:sz w:val="32"/>
      <w:szCs w:val="24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332750"/>
    <w:rPr>
      <w:rFonts w:asciiTheme="majorHAnsi" w:eastAsiaTheme="majorEastAsia" w:hAnsiTheme="majorHAnsi" w:cstheme="majorBidi"/>
      <w:b/>
      <w:bCs/>
      <w:color w:val="F07F09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32750"/>
    <w:rPr>
      <w:rFonts w:asciiTheme="majorHAnsi" w:eastAsiaTheme="majorEastAsia" w:hAnsiTheme="majorHAnsi" w:cstheme="majorBidi"/>
      <w:b/>
      <w:bCs/>
      <w:i/>
      <w:iCs/>
      <w:color w:val="F07F09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332750"/>
    <w:rPr>
      <w:rFonts w:asciiTheme="majorHAnsi" w:eastAsiaTheme="majorEastAsia" w:hAnsiTheme="majorHAnsi" w:cstheme="majorBidi"/>
      <w:color w:val="773F04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332750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3275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32750"/>
    <w:rPr>
      <w:rFonts w:asciiTheme="majorHAnsi" w:eastAsiaTheme="majorEastAsia" w:hAnsiTheme="majorHAnsi" w:cstheme="majorBidi"/>
      <w:color w:val="F07F0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3275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2750"/>
    <w:rPr>
      <w:b/>
      <w:bCs/>
      <w:color w:val="F07F09" w:themeColor="accent1"/>
      <w:sz w:val="18"/>
      <w:szCs w:val="18"/>
    </w:rPr>
  </w:style>
  <w:style w:type="paragraph" w:customStyle="1" w:styleId="EventDate">
    <w:name w:val="Event Date"/>
    <w:basedOn w:val="Normal"/>
    <w:link w:val="EventDateChar"/>
    <w:qFormat/>
    <w:rsid w:val="00204BB2"/>
    <w:rPr>
      <w:noProof/>
      <w:color w:val="4DA4D8" w:themeColor="accent3" w:themeTint="99"/>
      <w:sz w:val="28"/>
      <w:lang w:bidi="ar-S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275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274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7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120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1200"/>
    <w:rPr>
      <w:rFonts w:ascii="Maiandra GD" w:hAnsi="Maiandra GD"/>
      <w:color w:val="783F04" w:themeColor="accent1" w:themeShade="80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D120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D1200"/>
    <w:rPr>
      <w:rFonts w:ascii="Maiandra GD" w:hAnsi="Maiandra GD"/>
      <w:color w:val="783F04" w:themeColor="accent1" w:themeShade="8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68C2"/>
    <w:rPr>
      <w:color w:val="808080"/>
    </w:rPr>
  </w:style>
  <w:style w:type="paragraph" w:customStyle="1" w:styleId="Itemdescription">
    <w:name w:val="Item description"/>
    <w:basedOn w:val="Item"/>
    <w:link w:val="ItemdescriptionChar"/>
    <w:qFormat/>
    <w:rsid w:val="00805C38"/>
    <w:rPr>
      <w:rFonts w:asciiTheme="minorHAnsi" w:hAnsiTheme="minorHAnsi"/>
      <w:color w:val="4DA4D8" w:themeColor="accent3" w:themeTint="99"/>
      <w:sz w:val="24"/>
    </w:rPr>
  </w:style>
  <w:style w:type="character" w:customStyle="1" w:styleId="ItemdescriptionChar">
    <w:name w:val="Item description Char"/>
    <w:basedOn w:val="ItemChar"/>
    <w:link w:val="Itemdescription"/>
    <w:rsid w:val="00805C38"/>
    <w:rPr>
      <w:rFonts w:asciiTheme="majorHAnsi" w:hAnsiTheme="majorHAnsi"/>
      <w:noProof/>
      <w:color w:val="4DA4D8" w:themeColor="accent3" w:themeTint="99"/>
      <w:sz w:val="24"/>
      <w:szCs w:val="24"/>
      <w:lang w:bidi="ar-SA"/>
    </w:rPr>
  </w:style>
  <w:style w:type="paragraph" w:customStyle="1" w:styleId="Item">
    <w:name w:val="Item"/>
    <w:basedOn w:val="EventDate"/>
    <w:link w:val="ItemChar"/>
    <w:qFormat/>
    <w:rsid w:val="00204BB2"/>
    <w:rPr>
      <w:rFonts w:asciiTheme="majorHAnsi" w:hAnsiTheme="majorHAnsi"/>
      <w:color w:val="D86B77" w:themeColor="accent2" w:themeTint="99"/>
      <w:sz w:val="36"/>
    </w:rPr>
  </w:style>
  <w:style w:type="character" w:customStyle="1" w:styleId="EventDateChar">
    <w:name w:val="Event Date Char"/>
    <w:basedOn w:val="DefaultParagraphFont"/>
    <w:link w:val="EventDate"/>
    <w:rsid w:val="00204BB2"/>
    <w:rPr>
      <w:noProof/>
      <w:color w:val="4DA4D8" w:themeColor="accent3" w:themeTint="99"/>
      <w:sz w:val="28"/>
      <w:szCs w:val="24"/>
      <w:lang w:bidi="ar-SA"/>
    </w:rPr>
  </w:style>
  <w:style w:type="character" w:customStyle="1" w:styleId="ItemChar">
    <w:name w:val="Item Char"/>
    <w:basedOn w:val="EventDateChar"/>
    <w:link w:val="Item"/>
    <w:rsid w:val="00204BB2"/>
    <w:rPr>
      <w:rFonts w:asciiTheme="majorHAnsi" w:hAnsiTheme="majorHAnsi"/>
      <w:noProof/>
      <w:color w:val="D86B77" w:themeColor="accent2" w:themeTint="99"/>
      <w:sz w:val="36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37223\AppData\Roaming\Microsoft\Templates\SummerSantaMenu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637BB58A8F34B168E8EDA06610F91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C36D2-1CC4-4B5E-983E-147CF72641E7}"/>
      </w:docPartPr>
      <w:docPartBody>
        <w:p w:rsidR="001464DD" w:rsidRDefault="00F05FB6">
          <w:pPr>
            <w:pStyle w:val="B637BB58A8F34B168E8EDA06610F91C2"/>
          </w:pPr>
          <w:r w:rsidRPr="004315DD">
            <w:t>Brief description of an item or items</w:t>
          </w:r>
        </w:p>
      </w:docPartBody>
    </w:docPart>
    <w:docPart>
      <w:docPartPr>
        <w:name w:val="1CA20D2F4D404246ACE2644A8A5EB4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0B360-5BCD-46F1-8824-9A0CE4081D46}"/>
      </w:docPartPr>
      <w:docPartBody>
        <w:p w:rsidR="001464DD" w:rsidRDefault="00F05FB6">
          <w:pPr>
            <w:pStyle w:val="1CA20D2F4D404246ACE2644A8A5EB400"/>
          </w:pPr>
          <w:r w:rsidRPr="004315DD">
            <w:t>Brief description of an item or items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5FB6"/>
    <w:rsid w:val="001464DD"/>
    <w:rsid w:val="002C1C84"/>
    <w:rsid w:val="00A014D7"/>
    <w:rsid w:val="00A0616C"/>
    <w:rsid w:val="00F0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D88782ADE34383BA90D2887211F548">
    <w:name w:val="1AD88782ADE34383BA90D2887211F548"/>
  </w:style>
  <w:style w:type="paragraph" w:customStyle="1" w:styleId="B637BB58A8F34B168E8EDA06610F91C2">
    <w:name w:val="B637BB58A8F34B168E8EDA06610F91C2"/>
  </w:style>
  <w:style w:type="paragraph" w:customStyle="1" w:styleId="0E2A79F049C243689700E653BA1CEBC4">
    <w:name w:val="0E2A79F049C243689700E653BA1CEBC4"/>
  </w:style>
  <w:style w:type="paragraph" w:customStyle="1" w:styleId="5677A421543447FDB296230BAEC60274">
    <w:name w:val="5677A421543447FDB296230BAEC60274"/>
  </w:style>
  <w:style w:type="paragraph" w:customStyle="1" w:styleId="02F459E7BF5D4D6CB9DEC557C144EB6A">
    <w:name w:val="02F459E7BF5D4D6CB9DEC557C144EB6A"/>
  </w:style>
  <w:style w:type="paragraph" w:customStyle="1" w:styleId="138DEE68411E41A5BC150EBF67646302">
    <w:name w:val="138DEE68411E41A5BC150EBF67646302"/>
  </w:style>
  <w:style w:type="paragraph" w:customStyle="1" w:styleId="D8D2B9DFC9E04C119DD4C35527DA79C8">
    <w:name w:val="D8D2B9DFC9E04C119DD4C35527DA79C8"/>
  </w:style>
  <w:style w:type="paragraph" w:customStyle="1" w:styleId="6BEFD268404E45EFA545A275A405903B">
    <w:name w:val="6BEFD268404E45EFA545A275A405903B"/>
  </w:style>
  <w:style w:type="paragraph" w:customStyle="1" w:styleId="87E750F9046C48F58D9BE30342F86268">
    <w:name w:val="87E750F9046C48F58D9BE30342F86268"/>
  </w:style>
  <w:style w:type="paragraph" w:customStyle="1" w:styleId="1CA20D2F4D404246ACE2644A8A5EB400">
    <w:name w:val="1CA20D2F4D404246ACE2644A8A5EB400"/>
  </w:style>
  <w:style w:type="paragraph" w:customStyle="1" w:styleId="C7BB0A88D91A4826A264E50BA90C982F">
    <w:name w:val="C7BB0A88D91A4826A264E50BA90C982F"/>
  </w:style>
  <w:style w:type="paragraph" w:customStyle="1" w:styleId="A801F967B5C24F379A208B0F40BCADA2">
    <w:name w:val="A801F967B5C24F379A208B0F40BCADA2"/>
    <w:rsid w:val="00F05F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ustom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E093518-1B43-4824-BF1D-91ED393D96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7DC35F7-FD4A-45AB-9442-8C894A757E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SummerSantaMenu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Party menu (Summer Santa design)</vt:lpstr>
    </vt:vector>
  </TitlesOfParts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Party menu (Summer Santa design)</dc:title>
  <dc:creator/>
  <cp:lastModifiedBy/>
  <cp:revision>1</cp:revision>
  <dcterms:created xsi:type="dcterms:W3CDTF">2017-01-19T06:16:00Z</dcterms:created>
  <dcterms:modified xsi:type="dcterms:W3CDTF">2020-08-18T22:43:00Z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TC103561581033</vt:lpwstr>
  </property>
</Properties>
</file>